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/>
        </w:rPr>
        <w:id w:val="-2101099335"/>
        <w:docPartObj>
          <w:docPartGallery w:val="Cover Pages"/>
          <w:docPartUnique/>
        </w:docPartObj>
      </w:sdtPr>
      <w:sdtContent>
        <w:p w14:paraId="48389437" w14:textId="77777777" w:rsidR="001D57AC" w:rsidRDefault="001D57AC" w:rsidP="00DA1FFB">
          <w:pPr>
            <w:pStyle w:val="Comandos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3CAD8DC" wp14:editId="47EE6868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upo 7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ño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01-01T00:00:00Z"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58A5A73" w14:textId="4EB56F16" w:rsidR="001D57AC" w:rsidRDefault="000C5EBC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7A9830" w14:textId="6403CB2A" w:rsidR="001D57AC" w:rsidRPr="001D57AC" w:rsidRDefault="00F40DD1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IVÁN SÁNCHEZ BONILLA </w:t>
                                  </w:r>
                                  <w:r w:rsidR="000C5EBC"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r w:rsidR="00766750"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ºDAMv</w:t>
                                  </w:r>
                                </w:p>
                                <w:p w14:paraId="3F2D17F8" w14:textId="77777777" w:rsidR="001D57AC" w:rsidRDefault="001D57AC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3FFD5737" w14:textId="77777777" w:rsidR="001D57AC" w:rsidRDefault="001D57AC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73CAD8DC" id="Grupo 78" o:spid="_x0000_s1026" style="position:absolute;left:0;text-align:left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9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ño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1-01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58A5A73" w14:textId="4EB56F16" w:rsidR="001D57AC" w:rsidRDefault="000C5EBC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97A9830" w14:textId="6403CB2A" w:rsidR="001D57AC" w:rsidRPr="001D57AC" w:rsidRDefault="00F40DD1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IVÁN SÁNCHEZ BONILLA </w:t>
                            </w:r>
                            <w:r w:rsidR="000C5EBC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r w:rsidR="00766750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ºDAMv</w:t>
                            </w:r>
                          </w:p>
                          <w:p w14:paraId="3F2D17F8" w14:textId="77777777" w:rsidR="001D57AC" w:rsidRDefault="001D57AC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FFD5737" w14:textId="77777777" w:rsidR="001D57AC" w:rsidRDefault="001D57AC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20283A9F" wp14:editId="425D9B43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3D6EECA" w14:textId="3438B9F5" w:rsidR="001D57AC" w:rsidRDefault="000C5EB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Inicio del proyecto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20283A9F" id="Rectángulo 16" o:spid="_x0000_s1031" style="position:absolute;left:0;text-align:left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3D6EECA" w14:textId="3438B9F5" w:rsidR="001D57AC" w:rsidRDefault="000C5EBC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Inicio del proyecto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D9AD095" w14:textId="4FDE6480" w:rsidR="0074434F" w:rsidRDefault="008D364D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64DFF7C0" wp14:editId="34B3E78D">
                <wp:simplePos x="0" y="0"/>
                <wp:positionH relativeFrom="column">
                  <wp:posOffset>226060</wp:posOffset>
                </wp:positionH>
                <wp:positionV relativeFrom="paragraph">
                  <wp:posOffset>1989455</wp:posOffset>
                </wp:positionV>
                <wp:extent cx="5488214" cy="3073400"/>
                <wp:effectExtent l="0" t="0" r="0" b="0"/>
                <wp:wrapNone/>
                <wp:docPr id="789974928" name="Imagen 6" descr="Qué son las esferas de Dyson que los científicos dicen haber detectado en  siete estrellas?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Qué son las esferas de Dyson que los científicos dicen haber detectado en  siete estrellas?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8214" cy="307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D57AC">
            <w:br w:type="page"/>
          </w:r>
        </w:p>
      </w:sdtContent>
    </w:sdt>
    <w:p w14:paraId="7740AC5B" w14:textId="77777777" w:rsidR="0074434F" w:rsidRPr="001042FD" w:rsidRDefault="0074434F" w:rsidP="001042FD">
      <w:pPr>
        <w:jc w:val="center"/>
        <w:rPr>
          <w:color w:val="2F5496" w:themeColor="accent1" w:themeShade="BF"/>
          <w:sz w:val="56"/>
          <w:szCs w:val="56"/>
          <w:lang w:val="es-ES"/>
        </w:rPr>
      </w:pPr>
      <w:r w:rsidRPr="001042FD">
        <w:rPr>
          <w:color w:val="2F5496" w:themeColor="accent1" w:themeShade="BF"/>
          <w:sz w:val="56"/>
          <w:szCs w:val="56"/>
          <w:lang w:val="es-ES"/>
        </w:rPr>
        <w:lastRenderedPageBreak/>
        <w:t>Índice</w:t>
      </w:r>
    </w:p>
    <w:sdt>
      <w:sdtPr>
        <w:rPr>
          <w:rFonts w:ascii="Calibri" w:eastAsiaTheme="minorEastAsia" w:hAnsi="Calibri" w:cstheme="minorBidi"/>
          <w:color w:val="auto"/>
          <w:kern w:val="2"/>
          <w:sz w:val="28"/>
          <w:szCs w:val="22"/>
          <w:lang w:val="en-US" w:eastAsia="ko-KR"/>
        </w:rPr>
        <w:id w:val="8630932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212329" w14:textId="77777777" w:rsidR="0074434F" w:rsidRDefault="0074434F">
          <w:pPr>
            <w:pStyle w:val="TtuloTDC"/>
          </w:pPr>
          <w:r>
            <w:t>Contenido</w:t>
          </w:r>
        </w:p>
        <w:p w14:paraId="30EE59D1" w14:textId="59C0D792" w:rsidR="00802412" w:rsidRDefault="0074434F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 w:rsidRPr="0074434F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4295131" w:history="1">
            <w:r w:rsidR="00802412" w:rsidRPr="00E97818">
              <w:rPr>
                <w:rStyle w:val="Hipervnculo"/>
                <w:noProof/>
              </w:rPr>
              <w:t>1.</w:t>
            </w:r>
            <w:r w:rsidR="00802412">
              <w:rPr>
                <w:noProof/>
              </w:rPr>
              <w:tab/>
            </w:r>
            <w:r w:rsidR="00802412" w:rsidRPr="00E97818">
              <w:rPr>
                <w:rStyle w:val="Hipervnculo"/>
                <w:noProof/>
              </w:rPr>
              <w:t>Resumen del proyecto</w:t>
            </w:r>
            <w:r w:rsidR="00802412">
              <w:rPr>
                <w:noProof/>
                <w:webHidden/>
              </w:rPr>
              <w:tab/>
            </w:r>
            <w:r w:rsidR="00802412">
              <w:rPr>
                <w:noProof/>
                <w:webHidden/>
              </w:rPr>
              <w:fldChar w:fldCharType="begin"/>
            </w:r>
            <w:r w:rsidR="00802412">
              <w:rPr>
                <w:noProof/>
                <w:webHidden/>
              </w:rPr>
              <w:instrText xml:space="preserve"> PAGEREF _Toc214295131 \h </w:instrText>
            </w:r>
            <w:r w:rsidR="00802412">
              <w:rPr>
                <w:noProof/>
                <w:webHidden/>
              </w:rPr>
            </w:r>
            <w:r w:rsidR="00802412">
              <w:rPr>
                <w:noProof/>
                <w:webHidden/>
              </w:rPr>
              <w:fldChar w:fldCharType="separate"/>
            </w:r>
            <w:r w:rsidR="00802412">
              <w:rPr>
                <w:noProof/>
                <w:webHidden/>
              </w:rPr>
              <w:t>2</w:t>
            </w:r>
            <w:r w:rsidR="00802412">
              <w:rPr>
                <w:noProof/>
                <w:webHidden/>
              </w:rPr>
              <w:fldChar w:fldCharType="end"/>
            </w:r>
          </w:hyperlink>
        </w:p>
        <w:p w14:paraId="42F88303" w14:textId="5F18C412" w:rsidR="00802412" w:rsidRDefault="00802412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14295132" w:history="1">
            <w:r w:rsidRPr="00E97818">
              <w:rPr>
                <w:rStyle w:val="Hipervnculo"/>
                <w:noProof/>
                <w:lang w:val="es-ES"/>
              </w:rPr>
              <w:t>1.1</w:t>
            </w:r>
            <w:r>
              <w:rPr>
                <w:noProof/>
              </w:rPr>
              <w:tab/>
            </w:r>
            <w:r w:rsidRPr="00E97818">
              <w:rPr>
                <w:rStyle w:val="Hipervnculo"/>
                <w:noProof/>
                <w:lang w:val="es-ES"/>
              </w:rPr>
              <w:t>Idea del proyecto. ¿Qué aplicación se va a desarrollar? Objetivo principal de la aplicación.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6ECFF" w14:textId="71D98AED" w:rsidR="00802412" w:rsidRDefault="00802412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4295133" w:history="1">
            <w:r w:rsidRPr="00E97818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E97818">
              <w:rPr>
                <w:rStyle w:val="Hipervnculo"/>
                <w:noProof/>
              </w:rPr>
              <w:t>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EC37C" w14:textId="24C600B9" w:rsidR="00802412" w:rsidRDefault="008024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295134" w:history="1">
            <w:r w:rsidRPr="00E97818">
              <w:rPr>
                <w:rStyle w:val="Hipervnculo"/>
                <w:noProof/>
                <w:lang w:val="es-ES"/>
              </w:rPr>
              <w:t>2.1 ¿Qué funciones principales tiene la aplicación?. Ej. inicio de sesión, crear comentarios, subir archivos,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E4582" w14:textId="09A44119" w:rsidR="00802412" w:rsidRDefault="008024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295135" w:history="1">
            <w:r w:rsidRPr="00E97818">
              <w:rPr>
                <w:rStyle w:val="Hipervnculo"/>
                <w:noProof/>
                <w:lang w:val="es-ES"/>
              </w:rPr>
              <w:t>2.2 Información que será almacenada. Información del usuario, comentarios, rutinas,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87C8" w14:textId="37B37ED6" w:rsidR="00802412" w:rsidRDefault="00802412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4295136" w:history="1">
            <w:r w:rsidRPr="00E97818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E97818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EF1BA" w14:textId="64BB1049" w:rsidR="00802412" w:rsidRDefault="0080241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295137" w:history="1">
            <w:r w:rsidRPr="00E97818">
              <w:rPr>
                <w:rStyle w:val="Hipervnculo"/>
                <w:noProof/>
                <w:lang w:val="es-ES"/>
              </w:rPr>
              <w:t>3.1 ¿Cómo se va a desarrollar?. Indicar solo las tecnologías, lenguajes de programación que se va a utilizar, servidor de base de datos, etc..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3FE5" w14:textId="1F336D06" w:rsidR="00802412" w:rsidRDefault="008024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4295138" w:history="1">
            <w:r w:rsidRPr="00E97818">
              <w:rPr>
                <w:rStyle w:val="Hipervnculo"/>
                <w:noProof/>
              </w:rPr>
              <w:t>4.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E712" w14:textId="3FAB916D" w:rsidR="00802412" w:rsidRDefault="0080241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4295139" w:history="1">
            <w:r w:rsidRPr="00E97818">
              <w:rPr>
                <w:rStyle w:val="Hipervnculo"/>
                <w:noProof/>
              </w:rPr>
              <w:t>5.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E985D" w14:textId="174C5DD5" w:rsidR="0074434F" w:rsidRPr="0074434F" w:rsidRDefault="0074434F">
          <w:pPr>
            <w:rPr>
              <w:lang w:val="es-ES"/>
            </w:rPr>
          </w:pPr>
          <w:r>
            <w:rPr>
              <w:b/>
              <w:bCs/>
            </w:rPr>
            <w:fldChar w:fldCharType="end"/>
          </w:r>
        </w:p>
      </w:sdtContent>
    </w:sdt>
    <w:p w14:paraId="6B37F1AA" w14:textId="77777777" w:rsidR="0074434F" w:rsidRDefault="0074434F">
      <w:pPr>
        <w:rPr>
          <w:lang w:val="es-ES"/>
        </w:rPr>
      </w:pPr>
      <w:r>
        <w:rPr>
          <w:lang w:val="es-ES"/>
        </w:rPr>
        <w:br w:type="page"/>
      </w:r>
    </w:p>
    <w:p w14:paraId="4EBEFF9A" w14:textId="36F00665" w:rsidR="000C5EBC" w:rsidRDefault="000C5EBC" w:rsidP="002818EC">
      <w:pPr>
        <w:pStyle w:val="Ttulo1"/>
        <w:numPr>
          <w:ilvl w:val="0"/>
          <w:numId w:val="3"/>
        </w:numPr>
        <w:jc w:val="left"/>
      </w:pPr>
      <w:bookmarkStart w:id="0" w:name="_Toc214295131"/>
      <w:proofErr w:type="spellStart"/>
      <w:r w:rsidRPr="000C5EBC">
        <w:lastRenderedPageBreak/>
        <w:t>Resumen</w:t>
      </w:r>
      <w:proofErr w:type="spellEnd"/>
      <w:r w:rsidRPr="000C5EBC">
        <w:t xml:space="preserve"> del </w:t>
      </w:r>
      <w:proofErr w:type="spellStart"/>
      <w:r w:rsidRPr="000C5EBC">
        <w:t>proyecto</w:t>
      </w:r>
      <w:bookmarkEnd w:id="0"/>
      <w:proofErr w:type="spellEnd"/>
      <w:r w:rsidRPr="000C5EBC">
        <w:t> </w:t>
      </w:r>
    </w:p>
    <w:p w14:paraId="5DB2FF11" w14:textId="77777777" w:rsidR="002818EC" w:rsidRPr="002818EC" w:rsidRDefault="002818EC" w:rsidP="002818EC"/>
    <w:p w14:paraId="1B1FC31F" w14:textId="7768254E" w:rsidR="000C5EBC" w:rsidRPr="005A5729" w:rsidRDefault="000C5EBC" w:rsidP="000C5EBC">
      <w:pPr>
        <w:pStyle w:val="Ttulo2"/>
        <w:numPr>
          <w:ilvl w:val="1"/>
          <w:numId w:val="1"/>
        </w:numPr>
        <w:rPr>
          <w:lang w:val="es-ES"/>
        </w:rPr>
      </w:pPr>
      <w:bookmarkStart w:id="1" w:name="_Toc214295132"/>
      <w:r w:rsidRPr="000C5EBC">
        <w:rPr>
          <w:lang w:val="es-ES"/>
        </w:rPr>
        <w:t>Idea del proyecto. ¿Qué aplicación se va a desarrollar? Objetivo principal de la aplicación.</w:t>
      </w:r>
      <w:bookmarkEnd w:id="1"/>
    </w:p>
    <w:p w14:paraId="0FBC54E4" w14:textId="6B38F812" w:rsidR="000C5EBC" w:rsidRPr="008D364D" w:rsidRDefault="000C5EBC" w:rsidP="000C5EBC">
      <w:pPr>
        <w:rPr>
          <w:lang w:val="es-ES"/>
        </w:rPr>
      </w:pPr>
      <w:r>
        <w:rPr>
          <w:lang w:val="es-ES"/>
        </w:rPr>
        <w:t>La idea es crear un videojuego estilo “Incremental”</w:t>
      </w:r>
      <w:r w:rsidR="00802412">
        <w:rPr>
          <w:lang w:val="es-ES"/>
        </w:rPr>
        <w:t xml:space="preserve"> </w:t>
      </w:r>
      <w:r w:rsidR="005A5729">
        <w:rPr>
          <w:lang w:val="es-ES"/>
        </w:rPr>
        <w:t>con una temática de generación de energía.</w:t>
      </w:r>
    </w:p>
    <w:p w14:paraId="08F0E5CF" w14:textId="04A2C799" w:rsidR="005A5729" w:rsidRDefault="005A5729" w:rsidP="000C5EBC">
      <w:pPr>
        <w:rPr>
          <w:lang w:val="es-ES"/>
        </w:rPr>
      </w:pPr>
      <w:r>
        <w:rPr>
          <w:lang w:val="es-ES"/>
        </w:rPr>
        <w:t>Por ejemplo:</w:t>
      </w:r>
    </w:p>
    <w:p w14:paraId="0373F8A4" w14:textId="76BF6394" w:rsidR="005A5729" w:rsidRDefault="005A5729" w:rsidP="000C5EBC">
      <w:pPr>
        <w:rPr>
          <w:lang w:val="es-ES"/>
        </w:rPr>
      </w:pPr>
      <w:r>
        <w:rPr>
          <w:lang w:val="es-ES"/>
        </w:rPr>
        <w:t>Nivel 1: Paneles solares</w:t>
      </w:r>
    </w:p>
    <w:p w14:paraId="09BF9736" w14:textId="12B2EA7C" w:rsidR="005A5729" w:rsidRDefault="005A5729" w:rsidP="000C5EBC">
      <w:pPr>
        <w:rPr>
          <w:lang w:val="es-ES"/>
        </w:rPr>
      </w:pPr>
      <w:r>
        <w:rPr>
          <w:lang w:val="es-ES"/>
        </w:rPr>
        <w:t>Nivel 2: Turbinas eólicas.</w:t>
      </w:r>
    </w:p>
    <w:p w14:paraId="4EA53E09" w14:textId="77219490" w:rsidR="005A5729" w:rsidRDefault="005A5729" w:rsidP="000C5EBC">
      <w:pPr>
        <w:rPr>
          <w:lang w:val="es-ES"/>
        </w:rPr>
      </w:pPr>
      <w:r>
        <w:rPr>
          <w:lang w:val="es-ES"/>
        </w:rPr>
        <w:t>Nivel 3: Presas hidroeléctricas</w:t>
      </w:r>
    </w:p>
    <w:p w14:paraId="7BB7E9EB" w14:textId="39DED189" w:rsidR="005A5729" w:rsidRDefault="005A5729" w:rsidP="000C5EBC">
      <w:pPr>
        <w:rPr>
          <w:lang w:val="es-ES"/>
        </w:rPr>
      </w:pPr>
      <w:r>
        <w:rPr>
          <w:lang w:val="es-ES"/>
        </w:rPr>
        <w:t xml:space="preserve">Nivel 4: </w:t>
      </w:r>
      <w:r w:rsidRPr="005A5729">
        <w:rPr>
          <w:lang w:val="es-ES"/>
        </w:rPr>
        <w:t>Centrales de biomasa</w:t>
      </w:r>
    </w:p>
    <w:p w14:paraId="4ADDF70C" w14:textId="6D64B319" w:rsidR="005A5729" w:rsidRDefault="005A5729" w:rsidP="000C5EBC">
      <w:pPr>
        <w:rPr>
          <w:lang w:val="es-ES"/>
        </w:rPr>
      </w:pPr>
      <w:r w:rsidRPr="005A5729">
        <w:rPr>
          <w:lang w:val="es-ES"/>
        </w:rPr>
        <w:t>Nivel 5: Centrales geotérmicas</w:t>
      </w:r>
    </w:p>
    <w:p w14:paraId="7EE4AE80" w14:textId="7F9A32B1" w:rsidR="005A5729" w:rsidRPr="005A5729" w:rsidRDefault="005A5729" w:rsidP="000C5EBC">
      <w:pPr>
        <w:rPr>
          <w:lang w:val="es-ES"/>
        </w:rPr>
      </w:pPr>
      <w:r>
        <w:rPr>
          <w:lang w:val="es-ES"/>
        </w:rPr>
        <w:t>Nivel 6: Centrales térmicas (</w:t>
      </w:r>
      <w:proofErr w:type="spellStart"/>
      <w:r>
        <w:rPr>
          <w:lang w:val="es-ES"/>
        </w:rPr>
        <w:t>Carbon</w:t>
      </w:r>
      <w:proofErr w:type="spellEnd"/>
      <w:r>
        <w:rPr>
          <w:lang w:val="es-ES"/>
        </w:rPr>
        <w:t>, gas, petróleo)</w:t>
      </w:r>
    </w:p>
    <w:p w14:paraId="28F5F8DE" w14:textId="2D21422E" w:rsidR="005A5729" w:rsidRDefault="005A5729" w:rsidP="000C5EBC">
      <w:pPr>
        <w:rPr>
          <w:lang w:val="es-ES"/>
        </w:rPr>
      </w:pPr>
      <w:r>
        <w:rPr>
          <w:lang w:val="es-ES"/>
        </w:rPr>
        <w:t>Nivel 7: Centrales térmicas.</w:t>
      </w:r>
    </w:p>
    <w:p w14:paraId="15BB600D" w14:textId="1D5FBF68" w:rsidR="005A5729" w:rsidRDefault="005A5729" w:rsidP="000C5EBC">
      <w:pPr>
        <w:rPr>
          <w:lang w:val="es-ES"/>
        </w:rPr>
      </w:pPr>
      <w:r>
        <w:rPr>
          <w:lang w:val="es-ES"/>
        </w:rPr>
        <w:t>Nivel 8: Centrales mareomotrices.</w:t>
      </w:r>
    </w:p>
    <w:p w14:paraId="2CE93AFA" w14:textId="6AD5D574" w:rsidR="005A5729" w:rsidRDefault="005A5729" w:rsidP="000C5EBC">
      <w:pPr>
        <w:rPr>
          <w:lang w:val="es-ES"/>
        </w:rPr>
      </w:pPr>
      <w:r>
        <w:rPr>
          <w:lang w:val="es-ES"/>
        </w:rPr>
        <w:t>Nivel 9: Centrales Nucleares</w:t>
      </w:r>
    </w:p>
    <w:p w14:paraId="205C752B" w14:textId="5CB9DCFB" w:rsidR="005A5729" w:rsidRDefault="005A5729" w:rsidP="000C5EBC">
      <w:pPr>
        <w:rPr>
          <w:lang w:val="es-ES"/>
        </w:rPr>
      </w:pPr>
      <w:r>
        <w:rPr>
          <w:lang w:val="es-ES"/>
        </w:rPr>
        <w:t xml:space="preserve">Nivel 10: </w:t>
      </w:r>
      <w:r w:rsidRPr="005A5729">
        <w:rPr>
          <w:b/>
          <w:bCs/>
          <w:lang w:val="es-ES"/>
        </w:rPr>
        <w:t>Recolectores de energía solar orbital</w:t>
      </w:r>
      <w:r w:rsidRPr="005A5729">
        <w:rPr>
          <w:lang w:val="es-ES"/>
        </w:rPr>
        <w:t xml:space="preserve"> (satélites que captan luz solar y la envían a la Tierra)</w:t>
      </w:r>
    </w:p>
    <w:p w14:paraId="7550C2BB" w14:textId="14CED0BC" w:rsidR="005A5729" w:rsidRDefault="005A5729" w:rsidP="000C5EBC">
      <w:pPr>
        <w:rPr>
          <w:lang w:val="es-ES"/>
        </w:rPr>
      </w:pPr>
      <w:r>
        <w:rPr>
          <w:lang w:val="es-ES"/>
        </w:rPr>
        <w:t xml:space="preserve">Nivel 11: </w:t>
      </w:r>
      <w:proofErr w:type="spellStart"/>
      <w:r w:rsidRPr="005A5729">
        <w:rPr>
          <w:b/>
          <w:bCs/>
          <w:lang w:val="es-ES"/>
        </w:rPr>
        <w:t>Terraformación</w:t>
      </w:r>
      <w:proofErr w:type="spellEnd"/>
      <w:r w:rsidRPr="005A5729">
        <w:rPr>
          <w:b/>
          <w:bCs/>
          <w:lang w:val="es-ES"/>
        </w:rPr>
        <w:t xml:space="preserve"> energética o captación planetaria</w:t>
      </w:r>
      <w:r w:rsidRPr="005A5729">
        <w:rPr>
          <w:lang w:val="es-ES"/>
        </w:rPr>
        <w:t xml:space="preserve"> (estructuras gigantescas que aprovechan recursos planetarios enteros).</w:t>
      </w:r>
    </w:p>
    <w:p w14:paraId="41E35B86" w14:textId="363E3401" w:rsidR="005A5729" w:rsidRDefault="005A5729" w:rsidP="000C5EBC">
      <w:pPr>
        <w:rPr>
          <w:lang w:val="es-ES"/>
        </w:rPr>
      </w:pPr>
      <w:r>
        <w:rPr>
          <w:lang w:val="es-ES"/>
        </w:rPr>
        <w:t xml:space="preserve">Nivel 12: </w:t>
      </w:r>
      <w:r w:rsidRPr="005A5729">
        <w:rPr>
          <w:b/>
          <w:bCs/>
          <w:lang w:val="es-ES"/>
        </w:rPr>
        <w:t xml:space="preserve">Esfera de </w:t>
      </w:r>
      <w:proofErr w:type="spellStart"/>
      <w:r w:rsidRPr="005A5729">
        <w:rPr>
          <w:b/>
          <w:bCs/>
          <w:lang w:val="es-ES"/>
        </w:rPr>
        <w:t>Dyson</w:t>
      </w:r>
      <w:proofErr w:type="spellEnd"/>
      <w:r w:rsidRPr="005A5729">
        <w:rPr>
          <w:lang w:val="es-ES"/>
        </w:rPr>
        <w:t xml:space="preserve"> (hipotética </w:t>
      </w:r>
      <w:proofErr w:type="spellStart"/>
      <w:r w:rsidRPr="005A5729">
        <w:rPr>
          <w:lang w:val="es-ES"/>
        </w:rPr>
        <w:t>megaestructura</w:t>
      </w:r>
      <w:proofErr w:type="spellEnd"/>
      <w:r w:rsidRPr="005A5729">
        <w:rPr>
          <w:lang w:val="es-ES"/>
        </w:rPr>
        <w:t xml:space="preserve"> que rodea una estrella entera)</w:t>
      </w:r>
    </w:p>
    <w:p w14:paraId="7D3A1E11" w14:textId="12BB8F43" w:rsidR="005A5729" w:rsidRPr="005A5729" w:rsidRDefault="005A5729" w:rsidP="000C5EBC">
      <w:pPr>
        <w:rPr>
          <w:lang w:val="es-ES"/>
        </w:rPr>
      </w:pPr>
      <w:r>
        <w:rPr>
          <w:lang w:val="es-ES"/>
        </w:rPr>
        <w:t xml:space="preserve">Nivel 13: </w:t>
      </w:r>
      <w:r w:rsidRPr="005A5729">
        <w:rPr>
          <w:b/>
          <w:bCs/>
          <w:lang w:val="es-ES"/>
        </w:rPr>
        <w:t xml:space="preserve">Civilizaciones tipo II-III (escala teórica de </w:t>
      </w:r>
      <w:proofErr w:type="spellStart"/>
      <w:r w:rsidRPr="005A5729">
        <w:rPr>
          <w:b/>
          <w:bCs/>
          <w:lang w:val="es-ES"/>
        </w:rPr>
        <w:t>Kardashev</w:t>
      </w:r>
      <w:proofErr w:type="spellEnd"/>
      <w:r w:rsidRPr="005A5729">
        <w:rPr>
          <w:b/>
          <w:bCs/>
          <w:lang w:val="es-ES"/>
        </w:rPr>
        <w:t>)</w:t>
      </w:r>
      <w:r w:rsidRPr="005A5729">
        <w:rPr>
          <w:lang w:val="es-ES"/>
        </w:rPr>
        <w:t xml:space="preserve"> (captación de energía de estrellas o galaxias completas)</w:t>
      </w:r>
    </w:p>
    <w:p w14:paraId="7F8A46DB" w14:textId="380EC07F" w:rsidR="000C5EBC" w:rsidRDefault="000C5EBC" w:rsidP="000C5EBC">
      <w:pPr>
        <w:rPr>
          <w:lang w:val="es-ES"/>
        </w:rPr>
      </w:pPr>
      <w:r>
        <w:rPr>
          <w:lang w:val="es-ES"/>
        </w:rPr>
        <w:lastRenderedPageBreak/>
        <w:t>¿Qué es un juego tipo incremental?</w:t>
      </w:r>
    </w:p>
    <w:p w14:paraId="444920EC" w14:textId="4480DD31" w:rsidR="00802412" w:rsidRPr="000C5EBC" w:rsidRDefault="000C5EBC" w:rsidP="000C5EBC">
      <w:pPr>
        <w:rPr>
          <w:lang w:val="es-ES"/>
        </w:rPr>
      </w:pPr>
      <w:r w:rsidRPr="000C5EBC">
        <w:rPr>
          <w:lang w:val="es-ES"/>
        </w:rPr>
        <w:t xml:space="preserve">Es un juego donde </w:t>
      </w:r>
      <w:r w:rsidRPr="000C5EBC">
        <w:rPr>
          <w:b/>
          <w:bCs/>
          <w:lang w:val="es-ES"/>
        </w:rPr>
        <w:t>empiezas haciendo una acción muy básica</w:t>
      </w:r>
      <w:r w:rsidRPr="000C5EBC">
        <w:rPr>
          <w:lang w:val="es-ES"/>
        </w:rPr>
        <w:t xml:space="preserve">, como tocar un botón o ganar un recurso, y con el tiempo vas </w:t>
      </w:r>
      <w:r w:rsidRPr="000C5EBC">
        <w:rPr>
          <w:b/>
          <w:bCs/>
          <w:lang w:val="es-ES"/>
        </w:rPr>
        <w:t>acumulando más y más</w:t>
      </w:r>
      <w:r w:rsidRPr="000C5EBC">
        <w:rPr>
          <w:lang w:val="es-ES"/>
        </w:rPr>
        <w:t xml:space="preserve"> de ese recurso. Luego puedes </w:t>
      </w:r>
      <w:r w:rsidRPr="000C5EBC">
        <w:rPr>
          <w:b/>
          <w:bCs/>
          <w:lang w:val="es-ES"/>
        </w:rPr>
        <w:t>usar esos recursos para mejorar tu “producción”</w:t>
      </w:r>
      <w:r w:rsidRPr="000C5EBC">
        <w:rPr>
          <w:lang w:val="es-ES"/>
        </w:rPr>
        <w:t>, lo que hace que consigas aún más recursos… y así continuamente.</w:t>
      </w:r>
    </w:p>
    <w:p w14:paraId="02E9E4E7" w14:textId="77777777" w:rsidR="000C5EBC" w:rsidRDefault="000C5EBC" w:rsidP="000C5EBC">
      <w:pPr>
        <w:rPr>
          <w:lang w:val="es-ES"/>
        </w:rPr>
      </w:pPr>
      <w:r w:rsidRPr="000C5EBC">
        <w:rPr>
          <w:lang w:val="es-ES"/>
        </w:rPr>
        <w:t xml:space="preserve">Es como una </w:t>
      </w:r>
      <w:r w:rsidRPr="000C5EBC">
        <w:rPr>
          <w:b/>
          <w:bCs/>
          <w:lang w:val="es-ES"/>
        </w:rPr>
        <w:t>bola de nieve que va creciendo sola</w:t>
      </w:r>
      <w:r w:rsidRPr="000C5EBC">
        <w:rPr>
          <w:lang w:val="es-ES"/>
        </w:rPr>
        <w:t>, cada vez más rápido.</w:t>
      </w:r>
    </w:p>
    <w:p w14:paraId="3E2AA367" w14:textId="77777777" w:rsidR="000C5EBC" w:rsidRDefault="000C5EBC" w:rsidP="000C5EBC">
      <w:pPr>
        <w:rPr>
          <w:lang w:val="es-ES"/>
        </w:rPr>
      </w:pPr>
    </w:p>
    <w:p w14:paraId="6A75FEDA" w14:textId="350EED21" w:rsidR="000C5EBC" w:rsidRPr="000C5EBC" w:rsidRDefault="000C5EBC" w:rsidP="000C5EBC">
      <w:pPr>
        <w:rPr>
          <w:b/>
          <w:bCs/>
          <w:lang w:val="es-ES"/>
        </w:rPr>
      </w:pPr>
      <w:r w:rsidRPr="000C5EBC">
        <w:rPr>
          <w:b/>
          <w:bCs/>
          <w:lang w:val="es-ES"/>
        </w:rPr>
        <w:t>Características principales (explicadas simple)</w:t>
      </w:r>
    </w:p>
    <w:p w14:paraId="4BBED333" w14:textId="5A7CFF3F" w:rsidR="000C5EBC" w:rsidRPr="000C5EBC" w:rsidRDefault="000C5EBC" w:rsidP="000C5EBC">
      <w:pPr>
        <w:numPr>
          <w:ilvl w:val="0"/>
          <w:numId w:val="2"/>
        </w:numPr>
        <w:rPr>
          <w:lang w:val="es-ES"/>
        </w:rPr>
      </w:pPr>
      <w:r w:rsidRPr="000C5EBC">
        <w:rPr>
          <w:b/>
          <w:bCs/>
          <w:lang w:val="es-ES"/>
        </w:rPr>
        <w:t>Progreso automático:</w:t>
      </w:r>
      <w:r w:rsidRPr="000C5EBC">
        <w:rPr>
          <w:lang w:val="es-ES"/>
        </w:rPr>
        <w:t xml:space="preserve"> muchas cosas siguen </w:t>
      </w:r>
      <w:proofErr w:type="gramStart"/>
      <w:r w:rsidRPr="000C5EBC">
        <w:rPr>
          <w:lang w:val="es-ES"/>
        </w:rPr>
        <w:t>funcionando</w:t>
      </w:r>
      <w:proofErr w:type="gramEnd"/>
      <w:r w:rsidRPr="000C5EBC">
        <w:rPr>
          <w:lang w:val="es-ES"/>
        </w:rPr>
        <w:t xml:space="preserve"> aunque no estés jugando</w:t>
      </w:r>
      <w:r w:rsidR="002818EC">
        <w:rPr>
          <w:lang w:val="es-ES"/>
        </w:rPr>
        <w:t>.</w:t>
      </w:r>
    </w:p>
    <w:p w14:paraId="72B93BD8" w14:textId="77777777" w:rsidR="000C5EBC" w:rsidRPr="000C5EBC" w:rsidRDefault="000C5EBC" w:rsidP="000C5EBC">
      <w:pPr>
        <w:numPr>
          <w:ilvl w:val="0"/>
          <w:numId w:val="2"/>
        </w:numPr>
        <w:rPr>
          <w:lang w:val="es-ES"/>
        </w:rPr>
      </w:pPr>
      <w:r w:rsidRPr="000C5EBC">
        <w:rPr>
          <w:b/>
          <w:bCs/>
          <w:lang w:val="es-ES"/>
        </w:rPr>
        <w:t>Ciclo de mejora constante:</w:t>
      </w:r>
      <w:r w:rsidRPr="000C5EBC">
        <w:rPr>
          <w:lang w:val="es-ES"/>
        </w:rPr>
        <w:t xml:space="preserve"> lo que ganas lo usas para mejorar, y esas mejoras te hacen ganar más.</w:t>
      </w:r>
    </w:p>
    <w:p w14:paraId="4739B206" w14:textId="77777777" w:rsidR="000C5EBC" w:rsidRPr="000C5EBC" w:rsidRDefault="000C5EBC" w:rsidP="000C5EBC">
      <w:pPr>
        <w:numPr>
          <w:ilvl w:val="0"/>
          <w:numId w:val="2"/>
        </w:numPr>
        <w:rPr>
          <w:lang w:val="es-ES"/>
        </w:rPr>
      </w:pPr>
      <w:r w:rsidRPr="000C5EBC">
        <w:rPr>
          <w:b/>
          <w:bCs/>
          <w:lang w:val="es-ES"/>
        </w:rPr>
        <w:t>Reglas muy simples:</w:t>
      </w:r>
      <w:r w:rsidRPr="000C5EBC">
        <w:rPr>
          <w:lang w:val="es-ES"/>
        </w:rPr>
        <w:t xml:space="preserve"> suelen tener pocos botones o decisiones.</w:t>
      </w:r>
    </w:p>
    <w:p w14:paraId="70D10F50" w14:textId="36BBCEC9" w:rsidR="002818EC" w:rsidRDefault="000C5EBC" w:rsidP="002818EC">
      <w:pPr>
        <w:numPr>
          <w:ilvl w:val="0"/>
          <w:numId w:val="2"/>
        </w:numPr>
        <w:rPr>
          <w:lang w:val="es-ES"/>
        </w:rPr>
      </w:pPr>
      <w:r w:rsidRPr="000C5EBC">
        <w:rPr>
          <w:b/>
          <w:bCs/>
          <w:lang w:val="es-ES"/>
        </w:rPr>
        <w:t>Sensación de avance:</w:t>
      </w:r>
      <w:r w:rsidRPr="000C5EBC">
        <w:rPr>
          <w:lang w:val="es-ES"/>
        </w:rPr>
        <w:t xml:space="preserve"> cada vez ves números más grandes y desbloqueas nuevas funciones.</w:t>
      </w:r>
    </w:p>
    <w:p w14:paraId="60A10B91" w14:textId="77777777" w:rsidR="002818EC" w:rsidRPr="002818EC" w:rsidRDefault="002818EC" w:rsidP="002818EC">
      <w:pPr>
        <w:rPr>
          <w:rFonts w:ascii="Times New Roman" w:hAnsi="Times New Roman"/>
          <w:b/>
          <w:bCs/>
          <w:sz w:val="27"/>
          <w:lang w:val="es-ES"/>
        </w:rPr>
      </w:pPr>
      <w:r w:rsidRPr="002818EC">
        <w:rPr>
          <w:b/>
          <w:bCs/>
          <w:lang w:val="es-ES"/>
        </w:rPr>
        <w:t>¿Por qué gustan tanto?</w:t>
      </w:r>
    </w:p>
    <w:p w14:paraId="555FC993" w14:textId="38504079" w:rsidR="000C5EBC" w:rsidRPr="002818EC" w:rsidRDefault="002818EC" w:rsidP="002818EC">
      <w:pPr>
        <w:rPr>
          <w:lang w:val="es-ES"/>
        </w:rPr>
      </w:pPr>
      <w:r w:rsidRPr="002818EC">
        <w:rPr>
          <w:lang w:val="es-ES"/>
        </w:rPr>
        <w:t xml:space="preserve">Porque </w:t>
      </w:r>
      <w:r w:rsidRPr="002818EC">
        <w:rPr>
          <w:rStyle w:val="Textoennegrita"/>
          <w:lang w:val="es-ES"/>
        </w:rPr>
        <w:t>no requieren habilidad</w:t>
      </w:r>
      <w:r w:rsidRPr="002818EC">
        <w:rPr>
          <w:lang w:val="es-ES"/>
        </w:rPr>
        <w:t xml:space="preserve">, dan una sensación de </w:t>
      </w:r>
      <w:r w:rsidRPr="002818EC">
        <w:rPr>
          <w:rStyle w:val="Textoennegrita"/>
          <w:lang w:val="es-ES"/>
        </w:rPr>
        <w:t>crecimiento constante</w:t>
      </w:r>
      <w:r w:rsidRPr="002818EC">
        <w:rPr>
          <w:lang w:val="es-ES"/>
        </w:rPr>
        <w:t>, y son perfectos para jugar de forma relajada o mientras haces otras tareas</w:t>
      </w:r>
      <w:r>
        <w:rPr>
          <w:lang w:val="es-ES"/>
        </w:rPr>
        <w:t>.</w:t>
      </w:r>
    </w:p>
    <w:p w14:paraId="5C9DD1B4" w14:textId="15747458" w:rsidR="000C5EBC" w:rsidRDefault="000C5EBC" w:rsidP="000C5EBC">
      <w:pPr>
        <w:pStyle w:val="Ttulo1"/>
        <w:jc w:val="left"/>
      </w:pPr>
      <w:bookmarkStart w:id="2" w:name="_Toc214295133"/>
      <w:r w:rsidRPr="000C5EBC">
        <w:t>2.</w:t>
      </w:r>
      <w:r w:rsidRPr="000C5EBC">
        <w:tab/>
      </w:r>
      <w:proofErr w:type="spellStart"/>
      <w:r w:rsidRPr="000C5EBC">
        <w:t>Análisis</w:t>
      </w:r>
      <w:bookmarkEnd w:id="2"/>
      <w:proofErr w:type="spellEnd"/>
      <w:r w:rsidRPr="000C5EBC">
        <w:t> </w:t>
      </w:r>
    </w:p>
    <w:p w14:paraId="680D7495" w14:textId="77777777" w:rsidR="002818EC" w:rsidRPr="002818EC" w:rsidRDefault="002818EC" w:rsidP="002818EC"/>
    <w:p w14:paraId="79E3F04D" w14:textId="3951C99C" w:rsidR="000C5EBC" w:rsidRPr="000C5EBC" w:rsidRDefault="000C5EBC" w:rsidP="000C5EBC">
      <w:pPr>
        <w:pStyle w:val="Ttulo2"/>
        <w:rPr>
          <w:lang w:val="es-ES"/>
        </w:rPr>
      </w:pPr>
      <w:r w:rsidRPr="000C5EBC">
        <w:rPr>
          <w:lang w:val="es-ES"/>
        </w:rPr>
        <w:t xml:space="preserve">       </w:t>
      </w:r>
      <w:bookmarkStart w:id="3" w:name="_Toc214295134"/>
      <w:r w:rsidRPr="000C5EBC">
        <w:rPr>
          <w:lang w:val="es-ES"/>
        </w:rPr>
        <w:t xml:space="preserve">2.1 ¿Qué funciones principales tiene la </w:t>
      </w:r>
      <w:proofErr w:type="gramStart"/>
      <w:r w:rsidRPr="000C5EBC">
        <w:rPr>
          <w:lang w:val="es-ES"/>
        </w:rPr>
        <w:t>aplicación?.</w:t>
      </w:r>
      <w:proofErr w:type="gramEnd"/>
      <w:r w:rsidRPr="000C5EBC">
        <w:rPr>
          <w:lang w:val="es-ES"/>
        </w:rPr>
        <w:t xml:space="preserve"> Ej. inicio de sesión, crear comentarios, subir archivos, etc.</w:t>
      </w:r>
      <w:bookmarkEnd w:id="3"/>
    </w:p>
    <w:p w14:paraId="69123705" w14:textId="498E8EFC" w:rsidR="000C5EBC" w:rsidRDefault="000C5EBC" w:rsidP="000C5EBC">
      <w:pPr>
        <w:rPr>
          <w:lang w:val="es-ES"/>
        </w:rPr>
      </w:pPr>
    </w:p>
    <w:p w14:paraId="74A3CB33" w14:textId="0A44916C" w:rsidR="002818EC" w:rsidRDefault="002818EC" w:rsidP="000C5EBC">
      <w:pPr>
        <w:rPr>
          <w:lang w:val="es-ES"/>
        </w:rPr>
      </w:pPr>
      <w:r w:rsidRPr="002818EC">
        <w:rPr>
          <w:b/>
          <w:bCs/>
          <w:lang w:val="es-ES"/>
        </w:rPr>
        <w:lastRenderedPageBreak/>
        <w:t>Inicio de sesión y registro de usuarios</w:t>
      </w:r>
      <w:r w:rsidRPr="002818EC">
        <w:rPr>
          <w:lang w:val="es-ES"/>
        </w:rPr>
        <w:br/>
        <w:t>Permite que cada persona cree una cuenta y acceda a la aplicación con sus datos. Así puede guardar su información y continuar donde lo dejó.</w:t>
      </w:r>
    </w:p>
    <w:p w14:paraId="59BA2FB8" w14:textId="77777777" w:rsidR="002818EC" w:rsidRDefault="002818EC" w:rsidP="000C5EBC">
      <w:pPr>
        <w:rPr>
          <w:lang w:val="es-ES"/>
        </w:rPr>
      </w:pPr>
    </w:p>
    <w:p w14:paraId="3339FC60" w14:textId="4ACDE33E" w:rsidR="002818EC" w:rsidRDefault="002818EC" w:rsidP="000C5EBC">
      <w:pPr>
        <w:rPr>
          <w:lang w:val="es-ES"/>
        </w:rPr>
      </w:pPr>
      <w:r w:rsidRPr="002818EC">
        <w:rPr>
          <w:b/>
          <w:bCs/>
          <w:lang w:val="es-ES"/>
        </w:rPr>
        <w:t>Gestión del perfil</w:t>
      </w:r>
      <w:r w:rsidRPr="002818EC">
        <w:rPr>
          <w:lang w:val="es-ES"/>
        </w:rPr>
        <w:br/>
        <w:t>El usuario puede modificar sus datos personales, como nombre, imagen y preferencias.</w:t>
      </w:r>
    </w:p>
    <w:p w14:paraId="392441F6" w14:textId="77777777" w:rsidR="002818EC" w:rsidRDefault="002818EC" w:rsidP="000C5EBC">
      <w:pPr>
        <w:rPr>
          <w:lang w:val="es-ES"/>
        </w:rPr>
      </w:pPr>
    </w:p>
    <w:p w14:paraId="7D74AA6A" w14:textId="4B0C9303" w:rsidR="002818EC" w:rsidRDefault="002818EC" w:rsidP="000C5EBC">
      <w:pPr>
        <w:rPr>
          <w:lang w:val="es-ES"/>
        </w:rPr>
      </w:pPr>
      <w:r w:rsidRPr="002818EC">
        <w:rPr>
          <w:b/>
          <w:bCs/>
          <w:lang w:val="es-ES"/>
        </w:rPr>
        <w:t>Notificaciones</w:t>
      </w:r>
      <w:r w:rsidRPr="002818EC">
        <w:rPr>
          <w:lang w:val="es-ES"/>
        </w:rPr>
        <w:br/>
        <w:t>La app avisa al usuario cuando ocurre algo importante, como una respuesta o actualización.</w:t>
      </w:r>
    </w:p>
    <w:p w14:paraId="47B23CC4" w14:textId="60BF83B2" w:rsidR="002818EC" w:rsidRDefault="002818EC">
      <w:pPr>
        <w:rPr>
          <w:lang w:val="es-ES"/>
        </w:rPr>
      </w:pPr>
    </w:p>
    <w:p w14:paraId="6FFB726F" w14:textId="25679442" w:rsidR="002818EC" w:rsidRDefault="002818EC" w:rsidP="002818EC">
      <w:pPr>
        <w:pStyle w:val="Ttulo2"/>
        <w:rPr>
          <w:lang w:val="es-ES"/>
        </w:rPr>
      </w:pPr>
      <w:bookmarkStart w:id="4" w:name="_Toc214295135"/>
      <w:r w:rsidRPr="002818EC">
        <w:rPr>
          <w:lang w:val="es-ES"/>
        </w:rPr>
        <w:t>2.2 Información que será almacenada. Información del usuario, comentarios, rutinas, etc.</w:t>
      </w:r>
      <w:bookmarkEnd w:id="4"/>
    </w:p>
    <w:p w14:paraId="15CCCE65" w14:textId="77777777" w:rsidR="002818EC" w:rsidRDefault="002818EC" w:rsidP="002818EC">
      <w:pPr>
        <w:rPr>
          <w:lang w:val="es-ES"/>
        </w:rPr>
      </w:pPr>
    </w:p>
    <w:p w14:paraId="3666AA07" w14:textId="77777777" w:rsidR="002818EC" w:rsidRPr="002818EC" w:rsidRDefault="002818EC" w:rsidP="002818EC">
      <w:pPr>
        <w:rPr>
          <w:b/>
          <w:bCs/>
          <w:lang w:val="es-ES"/>
        </w:rPr>
      </w:pPr>
      <w:r w:rsidRPr="002818EC">
        <w:rPr>
          <w:b/>
          <w:bCs/>
          <w:lang w:val="es-ES"/>
        </w:rPr>
        <w:t>2.2 Información que será almacenada</w:t>
      </w:r>
    </w:p>
    <w:p w14:paraId="1B958D1C" w14:textId="77777777" w:rsidR="002818EC" w:rsidRPr="002818EC" w:rsidRDefault="002818EC" w:rsidP="002818EC">
      <w:pPr>
        <w:rPr>
          <w:lang w:val="es-ES"/>
        </w:rPr>
      </w:pPr>
      <w:r w:rsidRPr="002818EC">
        <w:rPr>
          <w:lang w:val="es-ES"/>
        </w:rPr>
        <w:t>El juego almacenará distintos tipos de información para permitir que el jugador pueda continuar su partida en cualquier momento y mantener su progreso. Los datos guardados serán simples y estarán centrados en el avance del jugador dentro del juego. Entre la información principal que se almacenará se encuentra:</w:t>
      </w:r>
    </w:p>
    <w:p w14:paraId="53533859" w14:textId="77777777" w:rsidR="002818EC" w:rsidRPr="002818EC" w:rsidRDefault="002818EC" w:rsidP="002818EC">
      <w:pPr>
        <w:numPr>
          <w:ilvl w:val="0"/>
          <w:numId w:val="4"/>
        </w:numPr>
        <w:rPr>
          <w:lang w:val="es-ES"/>
        </w:rPr>
      </w:pPr>
      <w:r w:rsidRPr="002818EC">
        <w:rPr>
          <w:b/>
          <w:bCs/>
          <w:lang w:val="es-ES"/>
        </w:rPr>
        <w:t>Progreso del jugador</w:t>
      </w:r>
      <w:r w:rsidRPr="002818EC">
        <w:rPr>
          <w:lang w:val="es-ES"/>
        </w:rPr>
        <w:br/>
        <w:t>Cantidad de recursos acumulados (por ejemplo: monedas, puntos, energía, etc.) que el jugador haya conseguido durante la partida.</w:t>
      </w:r>
    </w:p>
    <w:p w14:paraId="3AA58B9E" w14:textId="77777777" w:rsidR="002818EC" w:rsidRPr="002818EC" w:rsidRDefault="002818EC" w:rsidP="002818EC">
      <w:pPr>
        <w:numPr>
          <w:ilvl w:val="0"/>
          <w:numId w:val="4"/>
        </w:numPr>
        <w:rPr>
          <w:lang w:val="es-ES"/>
        </w:rPr>
      </w:pPr>
      <w:r w:rsidRPr="002818EC">
        <w:rPr>
          <w:b/>
          <w:bCs/>
          <w:lang w:val="es-ES"/>
        </w:rPr>
        <w:t>Mejoras y desbloqueos</w:t>
      </w:r>
      <w:r w:rsidRPr="002818EC">
        <w:rPr>
          <w:lang w:val="es-ES"/>
        </w:rPr>
        <w:br/>
        <w:t>Estado de todas las mejoras compradas, niveles alcanzados, elementos desbloqueados y cualquier avance que afecte a la velocidad o cantidad de recursos generados.</w:t>
      </w:r>
    </w:p>
    <w:p w14:paraId="7BEA0BB4" w14:textId="77777777" w:rsidR="002818EC" w:rsidRPr="002818EC" w:rsidRDefault="002818EC" w:rsidP="002818EC">
      <w:pPr>
        <w:numPr>
          <w:ilvl w:val="0"/>
          <w:numId w:val="4"/>
        </w:numPr>
        <w:rPr>
          <w:lang w:val="es-ES"/>
        </w:rPr>
      </w:pPr>
      <w:r w:rsidRPr="002818EC">
        <w:rPr>
          <w:b/>
          <w:bCs/>
          <w:lang w:val="es-ES"/>
        </w:rPr>
        <w:lastRenderedPageBreak/>
        <w:t>Produc</w:t>
      </w:r>
      <w:r w:rsidRPr="002818EC">
        <w:rPr>
          <w:b/>
          <w:bCs/>
          <w:lang w:val="es-ES"/>
        </w:rPr>
        <w:softHyphen/>
        <w:t>ción automática</w:t>
      </w:r>
      <w:r w:rsidRPr="002818EC">
        <w:rPr>
          <w:lang w:val="es-ES"/>
        </w:rPr>
        <w:br/>
        <w:t>Datos sobre las unidades o máquinas que generan recursos automáticamente, su nivel y su rendimiento.</w:t>
      </w:r>
    </w:p>
    <w:p w14:paraId="5CCFFA64" w14:textId="77777777" w:rsidR="002818EC" w:rsidRPr="002818EC" w:rsidRDefault="002818EC" w:rsidP="002818EC">
      <w:pPr>
        <w:numPr>
          <w:ilvl w:val="0"/>
          <w:numId w:val="4"/>
        </w:numPr>
        <w:rPr>
          <w:lang w:val="es-ES"/>
        </w:rPr>
      </w:pPr>
      <w:r w:rsidRPr="002818EC">
        <w:rPr>
          <w:b/>
          <w:bCs/>
          <w:lang w:val="es-ES"/>
        </w:rPr>
        <w:t>Misiones o logros completados</w:t>
      </w:r>
      <w:r w:rsidRPr="002818EC">
        <w:rPr>
          <w:lang w:val="es-ES"/>
        </w:rPr>
        <w:br/>
        <w:t>Registro de objetivos conseguidos, misiones en curso o recompensas obtenidas.</w:t>
      </w:r>
    </w:p>
    <w:p w14:paraId="31C5ADDD" w14:textId="77777777" w:rsidR="002818EC" w:rsidRPr="002818EC" w:rsidRDefault="002818EC" w:rsidP="002818EC">
      <w:pPr>
        <w:numPr>
          <w:ilvl w:val="0"/>
          <w:numId w:val="4"/>
        </w:numPr>
        <w:rPr>
          <w:lang w:val="es-ES"/>
        </w:rPr>
      </w:pPr>
      <w:r w:rsidRPr="002818EC">
        <w:rPr>
          <w:b/>
          <w:bCs/>
          <w:lang w:val="es-ES"/>
        </w:rPr>
        <w:t>Ajustes del juego</w:t>
      </w:r>
      <w:r w:rsidRPr="002818EC">
        <w:rPr>
          <w:lang w:val="es-ES"/>
        </w:rPr>
        <w:br/>
        <w:t>Preferencias seleccionadas por el jugador, como volumen, idioma, tema visual u opciones de accesibilidad.</w:t>
      </w:r>
    </w:p>
    <w:p w14:paraId="07ABC178" w14:textId="77777777" w:rsidR="002818EC" w:rsidRPr="002818EC" w:rsidRDefault="002818EC" w:rsidP="002818EC">
      <w:pPr>
        <w:numPr>
          <w:ilvl w:val="0"/>
          <w:numId w:val="4"/>
        </w:numPr>
        <w:rPr>
          <w:lang w:val="es-ES"/>
        </w:rPr>
      </w:pPr>
      <w:r w:rsidRPr="002818EC">
        <w:rPr>
          <w:b/>
          <w:bCs/>
          <w:lang w:val="es-ES"/>
        </w:rPr>
        <w:t>Datos técnicos básicos</w:t>
      </w:r>
      <w:r w:rsidRPr="002818EC">
        <w:rPr>
          <w:lang w:val="es-ES"/>
        </w:rPr>
        <w:br/>
        <w:t>Información mínima para el funcionamiento correcto, como la hora de la última sesión para calcular los recursos generados mientras el jugador estaba desconectado.</w:t>
      </w:r>
    </w:p>
    <w:p w14:paraId="1B504E5B" w14:textId="760C64E0" w:rsidR="002818EC" w:rsidRPr="002818EC" w:rsidRDefault="002818EC" w:rsidP="002818EC">
      <w:pPr>
        <w:rPr>
          <w:lang w:val="es-ES"/>
        </w:rPr>
      </w:pPr>
    </w:p>
    <w:p w14:paraId="24167BD4" w14:textId="3ACCBE52" w:rsidR="002818EC" w:rsidRDefault="002818EC">
      <w:pPr>
        <w:rPr>
          <w:lang w:val="es-ES"/>
        </w:rPr>
      </w:pPr>
      <w:r>
        <w:rPr>
          <w:lang w:val="es-ES"/>
        </w:rPr>
        <w:br w:type="page"/>
      </w:r>
    </w:p>
    <w:p w14:paraId="5BAE2B0D" w14:textId="43FF8A81" w:rsidR="002818EC" w:rsidRPr="002818EC" w:rsidRDefault="002818EC" w:rsidP="002818EC">
      <w:pPr>
        <w:pStyle w:val="Ttulo1"/>
        <w:jc w:val="left"/>
        <w:rPr>
          <w:lang w:val="es-ES"/>
        </w:rPr>
      </w:pPr>
      <w:bookmarkStart w:id="5" w:name="_Toc214295136"/>
      <w:r w:rsidRPr="002818EC">
        <w:lastRenderedPageBreak/>
        <w:t>3.</w:t>
      </w:r>
      <w:r w:rsidRPr="002818EC">
        <w:tab/>
      </w:r>
      <w:proofErr w:type="spellStart"/>
      <w:r w:rsidRPr="002818EC">
        <w:t>Diseño</w:t>
      </w:r>
      <w:bookmarkEnd w:id="5"/>
      <w:proofErr w:type="spellEnd"/>
    </w:p>
    <w:p w14:paraId="70FF96E9" w14:textId="77777777" w:rsidR="002818EC" w:rsidRDefault="002818EC" w:rsidP="000C5EBC">
      <w:pPr>
        <w:rPr>
          <w:lang w:val="es-ES"/>
        </w:rPr>
      </w:pPr>
    </w:p>
    <w:p w14:paraId="498EA27A" w14:textId="111DDCC7" w:rsidR="002818EC" w:rsidRDefault="002818EC" w:rsidP="002818EC">
      <w:pPr>
        <w:pStyle w:val="Ttulo2"/>
        <w:rPr>
          <w:lang w:val="es-ES"/>
        </w:rPr>
      </w:pPr>
      <w:r w:rsidRPr="002818EC">
        <w:rPr>
          <w:lang w:val="es-ES"/>
        </w:rPr>
        <w:t xml:space="preserve">  </w:t>
      </w:r>
      <w:bookmarkStart w:id="6" w:name="_Toc214295137"/>
      <w:r w:rsidRPr="002818EC">
        <w:rPr>
          <w:lang w:val="es-ES"/>
        </w:rPr>
        <w:t xml:space="preserve">3.1 ¿Cómo se va a </w:t>
      </w:r>
      <w:proofErr w:type="gramStart"/>
      <w:r w:rsidRPr="002818EC">
        <w:rPr>
          <w:lang w:val="es-ES"/>
        </w:rPr>
        <w:t>desarrollar?.</w:t>
      </w:r>
      <w:proofErr w:type="gramEnd"/>
      <w:r w:rsidRPr="002818EC">
        <w:rPr>
          <w:lang w:val="es-ES"/>
        </w:rPr>
        <w:t xml:space="preserve"> Indicar solo las tecnologías, lenguajes de programación que se va a utilizar, servidor de base de datos, </w:t>
      </w:r>
      <w:proofErr w:type="gramStart"/>
      <w:r w:rsidRPr="002818EC">
        <w:rPr>
          <w:lang w:val="es-ES"/>
        </w:rPr>
        <w:t>etc..</w:t>
      </w:r>
      <w:bookmarkEnd w:id="6"/>
      <w:proofErr w:type="gramEnd"/>
    </w:p>
    <w:p w14:paraId="0C2714DA" w14:textId="77777777" w:rsidR="002818EC" w:rsidRDefault="002818EC" w:rsidP="002818EC">
      <w:pPr>
        <w:rPr>
          <w:lang w:val="es-ES"/>
        </w:rPr>
      </w:pPr>
    </w:p>
    <w:p w14:paraId="6D431606" w14:textId="77777777" w:rsidR="00802412" w:rsidRPr="00802412" w:rsidRDefault="00802412" w:rsidP="00802412">
      <w:pPr>
        <w:rPr>
          <w:lang w:val="es-ES"/>
        </w:rPr>
      </w:pPr>
      <w:r w:rsidRPr="00802412">
        <w:rPr>
          <w:lang w:val="es-ES"/>
        </w:rPr>
        <w:t xml:space="preserve">El desarrollo del juego incremental se realizará utilizando </w:t>
      </w:r>
      <w:r w:rsidRPr="00802412">
        <w:rPr>
          <w:b/>
          <w:bCs/>
          <w:lang w:val="es-ES"/>
        </w:rPr>
        <w:t>Java</w:t>
      </w:r>
      <w:r w:rsidRPr="00802412">
        <w:rPr>
          <w:lang w:val="es-ES"/>
        </w:rPr>
        <w:t xml:space="preserve"> y </w:t>
      </w:r>
      <w:r w:rsidRPr="00802412">
        <w:rPr>
          <w:b/>
          <w:bCs/>
          <w:lang w:val="es-ES"/>
        </w:rPr>
        <w:t>Android Studio</w:t>
      </w:r>
      <w:r w:rsidRPr="00802412">
        <w:rPr>
          <w:lang w:val="es-ES"/>
        </w:rPr>
        <w:t xml:space="preserve">, lo que permitirá crear un juego para dispositivos móviles Android de manera eficiente. Para almacenar los datos de los jugadores de forma remota, se utilizará </w:t>
      </w:r>
      <w:r w:rsidRPr="00802412">
        <w:rPr>
          <w:b/>
          <w:bCs/>
          <w:lang w:val="es-ES"/>
        </w:rPr>
        <w:t xml:space="preserve">MySQL en </w:t>
      </w:r>
      <w:proofErr w:type="spellStart"/>
      <w:r w:rsidRPr="00802412">
        <w:rPr>
          <w:b/>
          <w:bCs/>
          <w:lang w:val="es-ES"/>
        </w:rPr>
        <w:t>Aiven</w:t>
      </w:r>
      <w:proofErr w:type="spellEnd"/>
      <w:r w:rsidRPr="00802412">
        <w:rPr>
          <w:lang w:val="es-ES"/>
        </w:rPr>
        <w:t>, un servicio de hosting gratuito o de bajo costo que permite mantener la base de datos en la nube. Las tecnologías y herramientas principales serán las siguientes:</w:t>
      </w:r>
    </w:p>
    <w:p w14:paraId="41B0C909" w14:textId="77777777" w:rsidR="00802412" w:rsidRPr="00802412" w:rsidRDefault="00802412" w:rsidP="00802412">
      <w:pPr>
        <w:numPr>
          <w:ilvl w:val="0"/>
          <w:numId w:val="5"/>
        </w:numPr>
        <w:rPr>
          <w:lang w:val="es-ES"/>
        </w:rPr>
      </w:pPr>
      <w:r w:rsidRPr="00802412">
        <w:rPr>
          <w:b/>
          <w:bCs/>
          <w:lang w:val="es-ES"/>
        </w:rPr>
        <w:t>Lenguaje de programación</w:t>
      </w:r>
    </w:p>
    <w:p w14:paraId="361D24A1" w14:textId="77777777" w:rsidR="00802412" w:rsidRPr="00802412" w:rsidRDefault="00802412" w:rsidP="00802412">
      <w:pPr>
        <w:numPr>
          <w:ilvl w:val="1"/>
          <w:numId w:val="5"/>
        </w:numPr>
        <w:rPr>
          <w:lang w:val="es-ES"/>
        </w:rPr>
      </w:pPr>
      <w:r w:rsidRPr="00802412">
        <w:rPr>
          <w:b/>
          <w:bCs/>
          <w:lang w:val="es-ES"/>
        </w:rPr>
        <w:t>Java</w:t>
      </w:r>
      <w:r w:rsidRPr="00802412">
        <w:rPr>
          <w:lang w:val="es-ES"/>
        </w:rPr>
        <w:t>: se utilizará para programar toda la lógica del juego, incluyendo el aumento de recursos, mejoras, automatizaciones y manejo de eventos dentro de la aplicación.</w:t>
      </w:r>
    </w:p>
    <w:p w14:paraId="1712FD79" w14:textId="77777777" w:rsidR="00802412" w:rsidRPr="00802412" w:rsidRDefault="00802412" w:rsidP="00802412">
      <w:pPr>
        <w:numPr>
          <w:ilvl w:val="0"/>
          <w:numId w:val="5"/>
        </w:numPr>
        <w:rPr>
          <w:lang w:val="es-ES"/>
        </w:rPr>
      </w:pPr>
      <w:r w:rsidRPr="00802412">
        <w:rPr>
          <w:b/>
          <w:bCs/>
          <w:lang w:val="es-ES"/>
        </w:rPr>
        <w:t>Entorno de desarrollo</w:t>
      </w:r>
    </w:p>
    <w:p w14:paraId="4E92BB49" w14:textId="77777777" w:rsidR="00802412" w:rsidRPr="00802412" w:rsidRDefault="00802412" w:rsidP="00802412">
      <w:pPr>
        <w:numPr>
          <w:ilvl w:val="1"/>
          <w:numId w:val="5"/>
        </w:numPr>
        <w:rPr>
          <w:lang w:val="es-ES"/>
        </w:rPr>
      </w:pPr>
      <w:r w:rsidRPr="00802412">
        <w:rPr>
          <w:b/>
          <w:bCs/>
          <w:lang w:val="es-ES"/>
        </w:rPr>
        <w:t>Android Studio</w:t>
      </w:r>
      <w:r w:rsidRPr="00802412">
        <w:rPr>
          <w:lang w:val="es-ES"/>
        </w:rPr>
        <w:t>: plataforma principal para programar, diseñar las interfaces y compilar la aplicación en formato APK para Android.</w:t>
      </w:r>
    </w:p>
    <w:p w14:paraId="6E27BF6D" w14:textId="77777777" w:rsidR="00802412" w:rsidRPr="00802412" w:rsidRDefault="00802412" w:rsidP="00802412">
      <w:pPr>
        <w:numPr>
          <w:ilvl w:val="0"/>
          <w:numId w:val="5"/>
        </w:numPr>
        <w:rPr>
          <w:lang w:val="es-ES"/>
        </w:rPr>
      </w:pPr>
      <w:r w:rsidRPr="00802412">
        <w:rPr>
          <w:b/>
          <w:bCs/>
          <w:lang w:val="es-ES"/>
        </w:rPr>
        <w:t>Interfaz y diseño visual</w:t>
      </w:r>
    </w:p>
    <w:p w14:paraId="05E7A59F" w14:textId="77777777" w:rsidR="00802412" w:rsidRPr="00802412" w:rsidRDefault="00802412" w:rsidP="00802412">
      <w:pPr>
        <w:numPr>
          <w:ilvl w:val="1"/>
          <w:numId w:val="5"/>
        </w:numPr>
        <w:rPr>
          <w:lang w:val="es-ES"/>
        </w:rPr>
      </w:pPr>
      <w:r w:rsidRPr="00802412">
        <w:rPr>
          <w:b/>
          <w:bCs/>
          <w:lang w:val="es-ES"/>
        </w:rPr>
        <w:t>XML</w:t>
      </w:r>
      <w:r w:rsidRPr="00802412">
        <w:rPr>
          <w:lang w:val="es-ES"/>
        </w:rPr>
        <w:t>: para crear las pantallas y elementos visuales del juego.</w:t>
      </w:r>
    </w:p>
    <w:p w14:paraId="22C98354" w14:textId="1513D8EE" w:rsidR="00802412" w:rsidRDefault="00802412" w:rsidP="00802412">
      <w:pPr>
        <w:numPr>
          <w:ilvl w:val="1"/>
          <w:numId w:val="5"/>
        </w:numPr>
        <w:rPr>
          <w:lang w:val="es-ES"/>
        </w:rPr>
      </w:pPr>
      <w:r w:rsidRPr="00802412">
        <w:rPr>
          <w:lang w:val="es-ES"/>
        </w:rPr>
        <w:t>Recursos gráficos simples (íconos, botones, fondos)</w:t>
      </w:r>
      <w:r>
        <w:rPr>
          <w:lang w:val="es-ES"/>
        </w:rPr>
        <w:t>.</w:t>
      </w:r>
    </w:p>
    <w:p w14:paraId="2254CDCA" w14:textId="77777777" w:rsidR="00802412" w:rsidRDefault="00802412" w:rsidP="00802412">
      <w:pPr>
        <w:rPr>
          <w:lang w:val="es-ES"/>
        </w:rPr>
      </w:pPr>
    </w:p>
    <w:p w14:paraId="612E0C90" w14:textId="77777777" w:rsidR="00802412" w:rsidRDefault="00802412" w:rsidP="00802412">
      <w:pPr>
        <w:rPr>
          <w:lang w:val="es-ES"/>
        </w:rPr>
      </w:pPr>
    </w:p>
    <w:p w14:paraId="535C26CC" w14:textId="77777777" w:rsidR="00802412" w:rsidRDefault="00802412" w:rsidP="00802412">
      <w:pPr>
        <w:rPr>
          <w:lang w:val="es-ES"/>
        </w:rPr>
      </w:pPr>
    </w:p>
    <w:p w14:paraId="5EF9B5D5" w14:textId="77777777" w:rsidR="00802412" w:rsidRPr="00802412" w:rsidRDefault="00802412" w:rsidP="00802412">
      <w:pPr>
        <w:rPr>
          <w:lang w:val="es-ES"/>
        </w:rPr>
      </w:pPr>
    </w:p>
    <w:p w14:paraId="27BFFAB2" w14:textId="77777777" w:rsidR="00802412" w:rsidRPr="00802412" w:rsidRDefault="00802412" w:rsidP="00802412">
      <w:pPr>
        <w:numPr>
          <w:ilvl w:val="0"/>
          <w:numId w:val="5"/>
        </w:numPr>
        <w:rPr>
          <w:lang w:val="es-ES"/>
        </w:rPr>
      </w:pPr>
      <w:r w:rsidRPr="00802412">
        <w:rPr>
          <w:b/>
          <w:bCs/>
          <w:lang w:val="es-ES"/>
        </w:rPr>
        <w:lastRenderedPageBreak/>
        <w:t>Base de datos remota</w:t>
      </w:r>
    </w:p>
    <w:p w14:paraId="0B013597" w14:textId="77777777" w:rsidR="00802412" w:rsidRPr="00802412" w:rsidRDefault="00802412" w:rsidP="00802412">
      <w:pPr>
        <w:numPr>
          <w:ilvl w:val="1"/>
          <w:numId w:val="5"/>
        </w:numPr>
        <w:rPr>
          <w:lang w:val="es-ES"/>
        </w:rPr>
      </w:pPr>
      <w:r w:rsidRPr="00802412">
        <w:rPr>
          <w:b/>
          <w:bCs/>
          <w:lang w:val="es-ES"/>
        </w:rPr>
        <w:t xml:space="preserve">MySQL alojada en </w:t>
      </w:r>
      <w:proofErr w:type="spellStart"/>
      <w:r w:rsidRPr="00802412">
        <w:rPr>
          <w:b/>
          <w:bCs/>
          <w:lang w:val="es-ES"/>
        </w:rPr>
        <w:t>Aiven</w:t>
      </w:r>
      <w:proofErr w:type="spellEnd"/>
      <w:r w:rsidRPr="00802412">
        <w:rPr>
          <w:lang w:val="es-ES"/>
        </w:rPr>
        <w:t>: se usará para guardar el progreso de los jugadores, incluyendo recursos acumulados, mejoras compradas y logros.</w:t>
      </w:r>
    </w:p>
    <w:p w14:paraId="48719ACD" w14:textId="33D319A3" w:rsidR="00802412" w:rsidRPr="00802412" w:rsidRDefault="00802412" w:rsidP="00802412">
      <w:pPr>
        <w:numPr>
          <w:ilvl w:val="1"/>
          <w:numId w:val="5"/>
        </w:numPr>
        <w:rPr>
          <w:lang w:val="es-ES"/>
        </w:rPr>
      </w:pPr>
      <w:r w:rsidRPr="00802412">
        <w:rPr>
          <w:lang w:val="es-ES"/>
        </w:rPr>
        <w:t xml:space="preserve">Permite que los jugadores puedan </w:t>
      </w:r>
      <w:r w:rsidRPr="00802412">
        <w:rPr>
          <w:b/>
          <w:bCs/>
          <w:lang w:val="es-ES"/>
        </w:rPr>
        <w:t>sincronizar su progreso entre varios dispositivos</w:t>
      </w:r>
      <w:r w:rsidRPr="00802412">
        <w:rPr>
          <w:lang w:val="es-ES"/>
        </w:rPr>
        <w:t xml:space="preserve"> de manera segur</w:t>
      </w:r>
      <w:r>
        <w:rPr>
          <w:lang w:val="es-ES"/>
        </w:rPr>
        <w:t>a.</w:t>
      </w:r>
    </w:p>
    <w:p w14:paraId="494C861C" w14:textId="77777777" w:rsidR="00802412" w:rsidRPr="00802412" w:rsidRDefault="00802412" w:rsidP="00802412">
      <w:pPr>
        <w:numPr>
          <w:ilvl w:val="0"/>
          <w:numId w:val="5"/>
        </w:numPr>
        <w:rPr>
          <w:lang w:val="es-ES"/>
        </w:rPr>
      </w:pPr>
      <w:r w:rsidRPr="00802412">
        <w:rPr>
          <w:b/>
          <w:bCs/>
          <w:lang w:val="es-ES"/>
        </w:rPr>
        <w:t>Conexión entre app y base de datos</w:t>
      </w:r>
    </w:p>
    <w:p w14:paraId="17C1BFA2" w14:textId="7D32C643" w:rsidR="00802412" w:rsidRPr="00802412" w:rsidRDefault="00802412" w:rsidP="00802412">
      <w:pPr>
        <w:numPr>
          <w:ilvl w:val="1"/>
          <w:numId w:val="5"/>
        </w:numPr>
        <w:rPr>
          <w:lang w:val="es-ES"/>
        </w:rPr>
      </w:pPr>
      <w:r w:rsidRPr="00802412">
        <w:rPr>
          <w:lang w:val="es-ES"/>
        </w:rPr>
        <w:t xml:space="preserve">Se implementará un </w:t>
      </w:r>
      <w:proofErr w:type="spellStart"/>
      <w:r w:rsidRPr="00802412">
        <w:rPr>
          <w:b/>
          <w:bCs/>
          <w:lang w:val="es-ES"/>
        </w:rPr>
        <w:t>backend</w:t>
      </w:r>
      <w:proofErr w:type="spellEnd"/>
      <w:r w:rsidRPr="00802412">
        <w:rPr>
          <w:b/>
          <w:bCs/>
          <w:lang w:val="es-ES"/>
        </w:rPr>
        <w:t xml:space="preserve"> sencillo</w:t>
      </w:r>
      <w:r w:rsidRPr="00802412">
        <w:rPr>
          <w:lang w:val="es-ES"/>
        </w:rPr>
        <w:t xml:space="preserve"> que servirá como intermediario entre la app y la base de datos, garantizando seguridad y un correcto manejo de la información.</w:t>
      </w:r>
    </w:p>
    <w:p w14:paraId="7EE16D0F" w14:textId="77777777" w:rsidR="00802412" w:rsidRPr="00802412" w:rsidRDefault="00802412" w:rsidP="00802412">
      <w:pPr>
        <w:numPr>
          <w:ilvl w:val="0"/>
          <w:numId w:val="5"/>
        </w:numPr>
        <w:rPr>
          <w:lang w:val="es-ES"/>
        </w:rPr>
      </w:pPr>
      <w:r w:rsidRPr="00802412">
        <w:rPr>
          <w:b/>
          <w:bCs/>
          <w:lang w:val="es-ES"/>
        </w:rPr>
        <w:t>Herramientas de apoyo</w:t>
      </w:r>
    </w:p>
    <w:p w14:paraId="2921D608" w14:textId="77777777" w:rsidR="00802412" w:rsidRPr="00802412" w:rsidRDefault="00802412" w:rsidP="00802412">
      <w:pPr>
        <w:numPr>
          <w:ilvl w:val="1"/>
          <w:numId w:val="5"/>
        </w:numPr>
        <w:rPr>
          <w:lang w:val="es-ES"/>
        </w:rPr>
      </w:pPr>
      <w:r w:rsidRPr="00802412">
        <w:rPr>
          <w:b/>
          <w:bCs/>
          <w:lang w:val="es-ES"/>
        </w:rPr>
        <w:t>Git y GitHub</w:t>
      </w:r>
      <w:r w:rsidRPr="00802412">
        <w:rPr>
          <w:lang w:val="es-ES"/>
        </w:rPr>
        <w:t xml:space="preserve"> para controlar versiones del proyecto.</w:t>
      </w:r>
    </w:p>
    <w:p w14:paraId="121CB4DF" w14:textId="5DB5D755" w:rsidR="00802412" w:rsidRDefault="00802412" w:rsidP="00802412">
      <w:pPr>
        <w:numPr>
          <w:ilvl w:val="1"/>
          <w:numId w:val="5"/>
        </w:numPr>
        <w:rPr>
          <w:lang w:val="es-ES"/>
        </w:rPr>
      </w:pPr>
      <w:r>
        <w:rPr>
          <w:lang w:val="es-ES"/>
        </w:rPr>
        <w:t>IA generativa para crear r</w:t>
      </w:r>
      <w:r w:rsidRPr="00802412">
        <w:rPr>
          <w:lang w:val="es-ES"/>
        </w:rPr>
        <w:t>ecursos gráficos simples para mejorar la experiencia visual del juego.</w:t>
      </w:r>
    </w:p>
    <w:p w14:paraId="6F69DA8E" w14:textId="2A11DF58" w:rsidR="000C5EBC" w:rsidRDefault="00802412" w:rsidP="000C5EBC">
      <w:pPr>
        <w:rPr>
          <w:lang w:val="es-ES"/>
        </w:rPr>
      </w:pPr>
      <w:r>
        <w:rPr>
          <w:lang w:val="es-ES"/>
        </w:rPr>
        <w:br w:type="page"/>
      </w:r>
    </w:p>
    <w:p w14:paraId="01BA670A" w14:textId="25ED0DEF" w:rsidR="00802412" w:rsidRDefault="00802412" w:rsidP="00802412">
      <w:pPr>
        <w:pStyle w:val="Ttulo1"/>
        <w:jc w:val="left"/>
      </w:pPr>
      <w:bookmarkStart w:id="7" w:name="_Toc214295138"/>
      <w:r>
        <w:lastRenderedPageBreak/>
        <w:t xml:space="preserve">4. </w:t>
      </w:r>
      <w:r w:rsidRPr="00802412">
        <w:t>Desarrollo</w:t>
      </w:r>
      <w:bookmarkEnd w:id="7"/>
    </w:p>
    <w:p w14:paraId="123C47CB" w14:textId="77777777" w:rsidR="00802412" w:rsidRDefault="00802412">
      <w:pPr>
        <w:rPr>
          <w:rFonts w:asciiTheme="majorHAnsi" w:eastAsiaTheme="majorEastAsia" w:hAnsiTheme="majorHAnsi" w:cstheme="majorBidi"/>
          <w:color w:val="2F5496" w:themeColor="accent1" w:themeShade="BF"/>
          <w:sz w:val="56"/>
          <w:szCs w:val="32"/>
        </w:rPr>
      </w:pPr>
      <w:r>
        <w:br w:type="page"/>
      </w:r>
    </w:p>
    <w:p w14:paraId="668C0D74" w14:textId="03A2A030" w:rsidR="00802412" w:rsidRPr="00802412" w:rsidRDefault="00802412" w:rsidP="00802412">
      <w:pPr>
        <w:pStyle w:val="Ttulo1"/>
        <w:jc w:val="left"/>
      </w:pPr>
      <w:bookmarkStart w:id="8" w:name="_Toc214295139"/>
      <w:r>
        <w:lastRenderedPageBreak/>
        <w:t xml:space="preserve">5. </w:t>
      </w:r>
      <w:r w:rsidRPr="00802412">
        <w:t>Test</w:t>
      </w:r>
      <w:bookmarkEnd w:id="8"/>
      <w:r w:rsidRPr="00802412">
        <w:t> </w:t>
      </w:r>
    </w:p>
    <w:sectPr w:rsidR="00802412" w:rsidRPr="00802412" w:rsidSect="001D57AC">
      <w:footerReference w:type="default" r:id="rId11"/>
      <w:footerReference w:type="first" r:id="rId12"/>
      <w:pgSz w:w="11906" w:h="16838"/>
      <w:pgMar w:top="1985" w:right="1701" w:bottom="1701" w:left="1701" w:header="851" w:footer="992" w:gutter="0"/>
      <w:pgNumType w:start="0"/>
      <w:cols w:space="425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9145B" w14:textId="77777777" w:rsidR="00295F37" w:rsidRDefault="00295F37" w:rsidP="004E1548">
      <w:pPr>
        <w:spacing w:after="0" w:line="240" w:lineRule="auto"/>
      </w:pPr>
      <w:r>
        <w:separator/>
      </w:r>
    </w:p>
  </w:endnote>
  <w:endnote w:type="continuationSeparator" w:id="0">
    <w:p w14:paraId="5D434143" w14:textId="77777777" w:rsidR="00295F37" w:rsidRDefault="00295F37" w:rsidP="004E1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한컴바탕">
    <w:altName w:val="Batang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079"/>
      <w:gridCol w:w="425"/>
    </w:tblGrid>
    <w:tr w:rsidR="001D57AC" w14:paraId="1A131F39" w14:textId="77777777">
      <w:trPr>
        <w:jc w:val="right"/>
      </w:trPr>
      <w:tc>
        <w:tcPr>
          <w:tcW w:w="4795" w:type="dxa"/>
          <w:vAlign w:val="center"/>
        </w:tcPr>
        <w:p w14:paraId="7DB2B346" w14:textId="77777777" w:rsidR="001D57AC" w:rsidRDefault="001D57AC">
          <w:pPr>
            <w:pStyle w:val="Encabezado"/>
            <w:jc w:val="right"/>
            <w:rPr>
              <w:caps/>
              <w:color w:val="000000" w:themeColor="text1"/>
            </w:rPr>
          </w:pPr>
        </w:p>
      </w:tc>
      <w:tc>
        <w:tcPr>
          <w:tcW w:w="250" w:type="pct"/>
          <w:shd w:val="clear" w:color="auto" w:fill="ED7D31" w:themeFill="accent2"/>
          <w:vAlign w:val="center"/>
        </w:tcPr>
        <w:p w14:paraId="4B9479D8" w14:textId="77777777" w:rsidR="001D57AC" w:rsidRDefault="001D57AC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199AF" w14:textId="77777777" w:rsidR="001D57AC" w:rsidRDefault="001D57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079"/>
      <w:gridCol w:w="425"/>
    </w:tblGrid>
    <w:tr w:rsidR="001D57AC" w14:paraId="45FBC8CE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B735FF289A5C4C1AB8C18B02874E81D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404F005" w14:textId="77777777" w:rsidR="001D57AC" w:rsidRDefault="00F40DD1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Dark Soulders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7C78EBD2" w14:textId="77777777" w:rsidR="001D57AC" w:rsidRDefault="001D57AC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75367DE" w14:textId="77777777" w:rsidR="001D57AC" w:rsidRDefault="001D57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80F9D" w14:textId="77777777" w:rsidR="00295F37" w:rsidRDefault="00295F37" w:rsidP="004E1548">
      <w:pPr>
        <w:spacing w:after="0" w:line="240" w:lineRule="auto"/>
      </w:pPr>
      <w:r>
        <w:separator/>
      </w:r>
    </w:p>
  </w:footnote>
  <w:footnote w:type="continuationSeparator" w:id="0">
    <w:p w14:paraId="722DE281" w14:textId="77777777" w:rsidR="00295F37" w:rsidRDefault="00295F37" w:rsidP="004E1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37B"/>
    <w:multiLevelType w:val="multilevel"/>
    <w:tmpl w:val="FA2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C2031"/>
    <w:multiLevelType w:val="multilevel"/>
    <w:tmpl w:val="43D22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F1BD4"/>
    <w:multiLevelType w:val="hybridMultilevel"/>
    <w:tmpl w:val="102CBCB6"/>
    <w:lvl w:ilvl="0" w:tplc="D5861020">
      <w:start w:val="1"/>
      <w:numFmt w:val="decimal"/>
      <w:lvlText w:val="%1."/>
      <w:lvlJc w:val="left"/>
      <w:pPr>
        <w:ind w:left="1164" w:hanging="804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84B62"/>
    <w:multiLevelType w:val="multilevel"/>
    <w:tmpl w:val="D3CA638A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DF50334"/>
    <w:multiLevelType w:val="multilevel"/>
    <w:tmpl w:val="33E4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55103">
    <w:abstractNumId w:val="3"/>
  </w:num>
  <w:num w:numId="2" w16cid:durableId="1457873459">
    <w:abstractNumId w:val="0"/>
  </w:num>
  <w:num w:numId="3" w16cid:durableId="701175808">
    <w:abstractNumId w:val="2"/>
  </w:num>
  <w:num w:numId="4" w16cid:durableId="927426288">
    <w:abstractNumId w:val="4"/>
  </w:num>
  <w:num w:numId="5" w16cid:durableId="824011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attachedTemplate r:id="rId1"/>
  <w:defaultTabStop w:val="800"/>
  <w:hyphenationZone w:val="42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AC"/>
    <w:rsid w:val="000669DF"/>
    <w:rsid w:val="00073213"/>
    <w:rsid w:val="00090289"/>
    <w:rsid w:val="00096E81"/>
    <w:rsid w:val="000A18AC"/>
    <w:rsid w:val="000A3D42"/>
    <w:rsid w:val="000C5EBC"/>
    <w:rsid w:val="000C7C05"/>
    <w:rsid w:val="000E00B0"/>
    <w:rsid w:val="000E375D"/>
    <w:rsid w:val="001042FD"/>
    <w:rsid w:val="0015371F"/>
    <w:rsid w:val="00187DBF"/>
    <w:rsid w:val="001A6D0C"/>
    <w:rsid w:val="001B5DAB"/>
    <w:rsid w:val="001D57AC"/>
    <w:rsid w:val="001D6BE6"/>
    <w:rsid w:val="001D7021"/>
    <w:rsid w:val="001E0030"/>
    <w:rsid w:val="001F1B0C"/>
    <w:rsid w:val="001F4263"/>
    <w:rsid w:val="00212545"/>
    <w:rsid w:val="002310B4"/>
    <w:rsid w:val="00266487"/>
    <w:rsid w:val="0027649C"/>
    <w:rsid w:val="002818EC"/>
    <w:rsid w:val="00286C17"/>
    <w:rsid w:val="00295F37"/>
    <w:rsid w:val="002B3020"/>
    <w:rsid w:val="002C2C08"/>
    <w:rsid w:val="002D5150"/>
    <w:rsid w:val="002E1456"/>
    <w:rsid w:val="002F2B69"/>
    <w:rsid w:val="002F4F0F"/>
    <w:rsid w:val="00322ED8"/>
    <w:rsid w:val="00325B34"/>
    <w:rsid w:val="00354B0A"/>
    <w:rsid w:val="003621F6"/>
    <w:rsid w:val="00363E66"/>
    <w:rsid w:val="00364B6D"/>
    <w:rsid w:val="00374295"/>
    <w:rsid w:val="00383C47"/>
    <w:rsid w:val="00397784"/>
    <w:rsid w:val="003C5D92"/>
    <w:rsid w:val="003F0988"/>
    <w:rsid w:val="003F6517"/>
    <w:rsid w:val="003F6AC5"/>
    <w:rsid w:val="004234E1"/>
    <w:rsid w:val="00444C01"/>
    <w:rsid w:val="004515BC"/>
    <w:rsid w:val="004560F2"/>
    <w:rsid w:val="00462A2B"/>
    <w:rsid w:val="00464AD0"/>
    <w:rsid w:val="0047350C"/>
    <w:rsid w:val="004A6EE9"/>
    <w:rsid w:val="004C309C"/>
    <w:rsid w:val="004D044E"/>
    <w:rsid w:val="004E1548"/>
    <w:rsid w:val="00510B11"/>
    <w:rsid w:val="005252B6"/>
    <w:rsid w:val="00526F98"/>
    <w:rsid w:val="00541363"/>
    <w:rsid w:val="00545A65"/>
    <w:rsid w:val="005A39F8"/>
    <w:rsid w:val="005A5729"/>
    <w:rsid w:val="005C49B8"/>
    <w:rsid w:val="005C4D68"/>
    <w:rsid w:val="005E039C"/>
    <w:rsid w:val="005E2F47"/>
    <w:rsid w:val="005E32E1"/>
    <w:rsid w:val="00600F1E"/>
    <w:rsid w:val="00616673"/>
    <w:rsid w:val="00654478"/>
    <w:rsid w:val="006627D3"/>
    <w:rsid w:val="006641D5"/>
    <w:rsid w:val="00671A02"/>
    <w:rsid w:val="0068345B"/>
    <w:rsid w:val="006B1C7C"/>
    <w:rsid w:val="006C008F"/>
    <w:rsid w:val="006D03A2"/>
    <w:rsid w:val="006E243A"/>
    <w:rsid w:val="006E5CAE"/>
    <w:rsid w:val="006E7B4D"/>
    <w:rsid w:val="00705626"/>
    <w:rsid w:val="007115F1"/>
    <w:rsid w:val="00713A3B"/>
    <w:rsid w:val="0074434F"/>
    <w:rsid w:val="00757D65"/>
    <w:rsid w:val="00766750"/>
    <w:rsid w:val="0078707C"/>
    <w:rsid w:val="007B0547"/>
    <w:rsid w:val="007B243C"/>
    <w:rsid w:val="007E6DDC"/>
    <w:rsid w:val="007E7804"/>
    <w:rsid w:val="00802412"/>
    <w:rsid w:val="00823429"/>
    <w:rsid w:val="0084708D"/>
    <w:rsid w:val="0087451D"/>
    <w:rsid w:val="00883F75"/>
    <w:rsid w:val="008A6B5A"/>
    <w:rsid w:val="008B0BBD"/>
    <w:rsid w:val="008C76C9"/>
    <w:rsid w:val="008D364D"/>
    <w:rsid w:val="008D7C22"/>
    <w:rsid w:val="008E3D78"/>
    <w:rsid w:val="00925DEF"/>
    <w:rsid w:val="00941AC8"/>
    <w:rsid w:val="00952223"/>
    <w:rsid w:val="009A5C1F"/>
    <w:rsid w:val="009B7171"/>
    <w:rsid w:val="009C158F"/>
    <w:rsid w:val="009D6D3A"/>
    <w:rsid w:val="00A03A73"/>
    <w:rsid w:val="00A135DD"/>
    <w:rsid w:val="00A15EB0"/>
    <w:rsid w:val="00A46062"/>
    <w:rsid w:val="00A502FB"/>
    <w:rsid w:val="00A554D4"/>
    <w:rsid w:val="00AC40F7"/>
    <w:rsid w:val="00AE70C5"/>
    <w:rsid w:val="00B25192"/>
    <w:rsid w:val="00B30A6B"/>
    <w:rsid w:val="00B33337"/>
    <w:rsid w:val="00B44DA4"/>
    <w:rsid w:val="00B6395F"/>
    <w:rsid w:val="00B664A9"/>
    <w:rsid w:val="00C0458F"/>
    <w:rsid w:val="00C15B3C"/>
    <w:rsid w:val="00C27523"/>
    <w:rsid w:val="00C4574B"/>
    <w:rsid w:val="00C505C9"/>
    <w:rsid w:val="00C72AC2"/>
    <w:rsid w:val="00C8557D"/>
    <w:rsid w:val="00CA0D94"/>
    <w:rsid w:val="00CB2CEC"/>
    <w:rsid w:val="00D328C5"/>
    <w:rsid w:val="00D44E85"/>
    <w:rsid w:val="00D51739"/>
    <w:rsid w:val="00D54D8A"/>
    <w:rsid w:val="00D56D08"/>
    <w:rsid w:val="00D670A1"/>
    <w:rsid w:val="00D725E5"/>
    <w:rsid w:val="00D8153C"/>
    <w:rsid w:val="00DA1FFB"/>
    <w:rsid w:val="00E0549B"/>
    <w:rsid w:val="00E31C7E"/>
    <w:rsid w:val="00E419F6"/>
    <w:rsid w:val="00E4210E"/>
    <w:rsid w:val="00E63024"/>
    <w:rsid w:val="00E65716"/>
    <w:rsid w:val="00E80F35"/>
    <w:rsid w:val="00EC7D9A"/>
    <w:rsid w:val="00ED7AF8"/>
    <w:rsid w:val="00EE0713"/>
    <w:rsid w:val="00EE090C"/>
    <w:rsid w:val="00F01A1F"/>
    <w:rsid w:val="00F10995"/>
    <w:rsid w:val="00F20ACD"/>
    <w:rsid w:val="00F30AAC"/>
    <w:rsid w:val="00F3246F"/>
    <w:rsid w:val="00F3566B"/>
    <w:rsid w:val="00F40DD1"/>
    <w:rsid w:val="00F55312"/>
    <w:rsid w:val="00FE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DCE16"/>
  <w15:chartTrackingRefBased/>
  <w15:docId w15:val="{7D5611D0-A943-4787-83C2-86C0DD219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34F"/>
    <w:rPr>
      <w:rFonts w:ascii="Calibri" w:hAnsi="Calibri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74434F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5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5E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E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">
    <w:name w:val="바탕글"/>
    <w:basedOn w:val="Normal"/>
    <w:rsid w:val="00713A3B"/>
    <w:pPr>
      <w:spacing w:after="0" w:line="384" w:lineRule="auto"/>
      <w:textAlignment w:val="baseline"/>
    </w:pPr>
    <w:rPr>
      <w:rFonts w:ascii="한컴바탕" w:eastAsia="Gulim" w:hAnsi="Gulim" w:cs="Gulim"/>
      <w:color w:val="000000"/>
      <w:kern w:val="0"/>
      <w:szCs w:val="2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13A3B"/>
    <w:pPr>
      <w:spacing w:after="80" w:line="384" w:lineRule="auto"/>
      <w:textAlignment w:val="baseline"/>
    </w:pPr>
    <w:rPr>
      <w:rFonts w:ascii="한컴바탕" w:eastAsia="Gulim" w:hAnsi="Gulim" w:cs="Gulim"/>
      <w:color w:val="000000"/>
      <w:kern w:val="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13A3B"/>
    <w:rPr>
      <w:rFonts w:ascii="한컴바탕" w:eastAsia="Gulim" w:hAnsi="Gulim" w:cs="Gulim"/>
      <w:color w:val="000000"/>
      <w:kern w:val="0"/>
      <w:szCs w:val="20"/>
    </w:rPr>
  </w:style>
  <w:style w:type="character" w:styleId="Hipervnculo">
    <w:name w:val="Hyperlink"/>
    <w:basedOn w:val="Fuentedeprrafopredeter"/>
    <w:uiPriority w:val="99"/>
    <w:unhideWhenUsed/>
    <w:rsid w:val="00713A3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713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548"/>
    <w:pPr>
      <w:tabs>
        <w:tab w:val="center" w:pos="4513"/>
        <w:tab w:val="right" w:pos="9026"/>
      </w:tabs>
      <w:snapToGrid w:val="0"/>
    </w:pPr>
  </w:style>
  <w:style w:type="character" w:customStyle="1" w:styleId="EncabezadoCar">
    <w:name w:val="Encabezado Car"/>
    <w:basedOn w:val="Fuentedeprrafopredeter"/>
    <w:link w:val="Encabezado"/>
    <w:uiPriority w:val="99"/>
    <w:rsid w:val="004E1548"/>
  </w:style>
  <w:style w:type="paragraph" w:styleId="Piedepgina">
    <w:name w:val="footer"/>
    <w:basedOn w:val="Normal"/>
    <w:link w:val="PiedepginaCar"/>
    <w:uiPriority w:val="99"/>
    <w:unhideWhenUsed/>
    <w:rsid w:val="004E1548"/>
    <w:pPr>
      <w:tabs>
        <w:tab w:val="center" w:pos="4513"/>
        <w:tab w:val="right" w:pos="9026"/>
      </w:tabs>
      <w:snapToGrid w:val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548"/>
  </w:style>
  <w:style w:type="character" w:styleId="Hipervnculovisitado">
    <w:name w:val="FollowedHyperlink"/>
    <w:basedOn w:val="Fuentedeprrafopredeter"/>
    <w:uiPriority w:val="99"/>
    <w:semiHidden/>
    <w:unhideWhenUsed/>
    <w:rsid w:val="009A5C1F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74434F"/>
    <w:rPr>
      <w:rFonts w:asciiTheme="majorHAnsi" w:eastAsiaTheme="majorEastAsia" w:hAnsiTheme="majorHAnsi" w:cstheme="majorBidi"/>
      <w:color w:val="2F5496" w:themeColor="accent1" w:themeShade="BF"/>
      <w:sz w:val="5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4434F"/>
    <w:pPr>
      <w:widowControl/>
      <w:wordWrap/>
      <w:autoSpaceDE/>
      <w:autoSpaceDN/>
      <w:jc w:val="left"/>
      <w:outlineLvl w:val="9"/>
    </w:pPr>
    <w:rPr>
      <w:kern w:val="0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6395F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1D57AC"/>
    <w:pPr>
      <w:widowControl/>
      <w:wordWrap/>
      <w:autoSpaceDE/>
      <w:autoSpaceDN/>
      <w:spacing w:after="0" w:line="240" w:lineRule="auto"/>
      <w:jc w:val="left"/>
    </w:pPr>
    <w:rPr>
      <w:rFonts w:asciiTheme="minorHAnsi"/>
      <w:kern w:val="0"/>
      <w:sz w:val="22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D57AC"/>
    <w:rPr>
      <w:rFonts w:asciiTheme="minorHAnsi"/>
      <w:kern w:val="0"/>
      <w:sz w:val="22"/>
      <w:lang w:val="es-ES" w:eastAsia="es-ES"/>
    </w:rPr>
  </w:style>
  <w:style w:type="paragraph" w:customStyle="1" w:styleId="Comandos">
    <w:name w:val="Comandos"/>
    <w:basedOn w:val="Normal"/>
    <w:link w:val="ComandosCar"/>
    <w:qFormat/>
    <w:rsid w:val="00DA1FFB"/>
    <w:rPr>
      <w:rFonts w:ascii="Courier New" w:hAnsi="Courier New"/>
    </w:rPr>
  </w:style>
  <w:style w:type="character" w:customStyle="1" w:styleId="ComandosCar">
    <w:name w:val="Comandos Car"/>
    <w:basedOn w:val="Fuentedeprrafopredeter"/>
    <w:link w:val="Comandos"/>
    <w:rsid w:val="00DA1FFB"/>
    <w:rPr>
      <w:rFonts w:ascii="Courier New" w:hAnsi="Courier New"/>
      <w:sz w:val="28"/>
    </w:rPr>
  </w:style>
  <w:style w:type="character" w:customStyle="1" w:styleId="Ttulo2Car">
    <w:name w:val="Título 2 Car"/>
    <w:basedOn w:val="Fuentedeprrafopredeter"/>
    <w:link w:val="Ttulo2"/>
    <w:uiPriority w:val="9"/>
    <w:rsid w:val="000C5E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E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818E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2818EC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80241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0241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&#225;n%20S&#225;nchez\Documents\Plantillas%20personalizadas%20de%20Office\portada-azul-arquitectur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735FF289A5C4C1AB8C18B02874E8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EC40C-693D-4B86-978F-26EA5FFE8C65}"/>
      </w:docPartPr>
      <w:docPartBody>
        <w:p w:rsidR="00281F62" w:rsidRDefault="006E4684" w:rsidP="006E4684">
          <w:pPr>
            <w:pStyle w:val="B735FF289A5C4C1AB8C18B02874E81D8"/>
          </w:pPr>
          <w:r>
            <w:rPr>
              <w:caps/>
              <w:color w:val="FFFFFF" w:themeColor="background1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한컴바탕">
    <w:altName w:val="Batang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84"/>
    <w:rsid w:val="001A6D0C"/>
    <w:rsid w:val="00281F62"/>
    <w:rsid w:val="00354AA9"/>
    <w:rsid w:val="004234E1"/>
    <w:rsid w:val="006E4684"/>
    <w:rsid w:val="007115F1"/>
    <w:rsid w:val="008271DE"/>
    <w:rsid w:val="008E29A4"/>
    <w:rsid w:val="008E2BE1"/>
    <w:rsid w:val="00C11621"/>
    <w:rsid w:val="00D026ED"/>
    <w:rsid w:val="00FF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735FF289A5C4C1AB8C18B02874E81D8">
    <w:name w:val="B735FF289A5C4C1AB8C18B02874E81D8"/>
    <w:rsid w:val="006E46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>
            <a:lumMod val="75000"/>
          </a:schemeClr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CE4DDD-FB42-49BC-8C22-83A245AF4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portada-azul-arquitectura.dotx</Template>
  <TotalTime>50</TotalTime>
  <Pages>10</Pages>
  <Words>1015</Words>
  <Characters>5584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Inicio del proyecto</dc:title>
  <dc:subject/>
  <dc:creator>Dark Soulders</dc:creator>
  <cp:keywords/>
  <dc:description/>
  <cp:lastModifiedBy>Dark Soulders</cp:lastModifiedBy>
  <cp:revision>4</cp:revision>
  <dcterms:created xsi:type="dcterms:W3CDTF">2025-11-17T16:26:00Z</dcterms:created>
  <dcterms:modified xsi:type="dcterms:W3CDTF">2025-11-17T22:02:00Z</dcterms:modified>
</cp:coreProperties>
</file>